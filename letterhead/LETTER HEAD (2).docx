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8728" w14:textId="77777777" w:rsidR="008045BD" w:rsidRPr="008045BD" w:rsidRDefault="008045BD" w:rsidP="008045BD">
      <w:pPr>
        <w:spacing w:line="240" w:lineRule="auto"/>
        <w:jc w:val="right"/>
        <w:rPr>
          <w:rFonts w:ascii="Times New Roman" w:hAnsi="Times New Roman" w:cs="Times New Roman"/>
        </w:rPr>
      </w:pPr>
      <w:r w:rsidRPr="008045BD">
        <w:rPr>
          <w:rFonts w:ascii="Times New Roman" w:hAnsi="Times New Roman" w:cs="Times New Roman"/>
        </w:rPr>
        <w:t>ULTIMATE GENERAL TRADING,</w:t>
      </w:r>
    </w:p>
    <w:p w14:paraId="7E65F1FA" w14:textId="77777777" w:rsidR="008045BD" w:rsidRPr="008045BD" w:rsidRDefault="008045BD" w:rsidP="008045BD">
      <w:pPr>
        <w:spacing w:line="240" w:lineRule="auto"/>
        <w:jc w:val="right"/>
        <w:rPr>
          <w:rFonts w:ascii="Times New Roman" w:hAnsi="Times New Roman" w:cs="Times New Roman"/>
        </w:rPr>
      </w:pPr>
      <w:r w:rsidRPr="008045BD">
        <w:rPr>
          <w:rFonts w:ascii="Times New Roman" w:hAnsi="Times New Roman" w:cs="Times New Roman"/>
        </w:rPr>
        <w:t>P.O.BOX 78004,</w:t>
      </w:r>
    </w:p>
    <w:p w14:paraId="28010BF8" w14:textId="77777777" w:rsidR="008045BD" w:rsidRPr="008045BD" w:rsidRDefault="008045BD" w:rsidP="008045BD">
      <w:pPr>
        <w:spacing w:line="240" w:lineRule="auto"/>
        <w:jc w:val="right"/>
        <w:rPr>
          <w:rFonts w:ascii="Times New Roman" w:hAnsi="Times New Roman" w:cs="Times New Roman"/>
        </w:rPr>
      </w:pPr>
      <w:r w:rsidRPr="008045BD">
        <w:rPr>
          <w:rFonts w:ascii="Times New Roman" w:hAnsi="Times New Roman" w:cs="Times New Roman"/>
        </w:rPr>
        <w:t>DAR ES SALAAM, TANZANIA.</w:t>
      </w:r>
    </w:p>
    <w:p w14:paraId="4B34DE38" w14:textId="77777777" w:rsidR="008045BD" w:rsidRPr="008045BD" w:rsidRDefault="008045BD" w:rsidP="008045BD">
      <w:pPr>
        <w:spacing w:line="240" w:lineRule="auto"/>
        <w:jc w:val="right"/>
        <w:rPr>
          <w:rFonts w:ascii="Times New Roman" w:hAnsi="Times New Roman" w:cs="Times New Roman"/>
        </w:rPr>
      </w:pPr>
      <w:r w:rsidRPr="008045BD">
        <w:rPr>
          <w:rFonts w:ascii="Times New Roman" w:hAnsi="Times New Roman" w:cs="Times New Roman"/>
        </w:rPr>
        <w:t>09-08-2026.</w:t>
      </w:r>
    </w:p>
    <w:p w14:paraId="463DDBDE" w14:textId="77777777" w:rsidR="008045BD" w:rsidRPr="008045BD" w:rsidRDefault="008045BD" w:rsidP="008045BD">
      <w:pPr>
        <w:spacing w:line="240" w:lineRule="auto"/>
        <w:rPr>
          <w:rFonts w:ascii="Times New Roman" w:hAnsi="Times New Roman" w:cs="Times New Roman"/>
        </w:rPr>
      </w:pPr>
      <w:r w:rsidRPr="008045BD">
        <w:rPr>
          <w:rFonts w:ascii="Times New Roman" w:hAnsi="Times New Roman" w:cs="Times New Roman"/>
        </w:rPr>
        <w:t>DIRECT GENERAL,</w:t>
      </w:r>
    </w:p>
    <w:p w14:paraId="4E289F1A" w14:textId="77777777" w:rsidR="008045BD" w:rsidRPr="008045BD" w:rsidRDefault="008045BD" w:rsidP="008045BD">
      <w:pPr>
        <w:spacing w:line="240" w:lineRule="auto"/>
        <w:rPr>
          <w:rFonts w:ascii="Times New Roman" w:hAnsi="Times New Roman" w:cs="Times New Roman"/>
        </w:rPr>
      </w:pPr>
      <w:r w:rsidRPr="008045BD">
        <w:rPr>
          <w:rFonts w:ascii="Times New Roman" w:hAnsi="Times New Roman" w:cs="Times New Roman"/>
        </w:rPr>
        <w:t>TANZANIA TELECOMMUNICATION CORPATION,</w:t>
      </w:r>
    </w:p>
    <w:p w14:paraId="076C7EEB" w14:textId="77777777" w:rsidR="008045BD" w:rsidRPr="008045BD" w:rsidRDefault="008045BD" w:rsidP="008045BD">
      <w:pPr>
        <w:spacing w:line="240" w:lineRule="auto"/>
        <w:rPr>
          <w:rFonts w:ascii="Times New Roman" w:hAnsi="Times New Roman" w:cs="Times New Roman"/>
        </w:rPr>
      </w:pPr>
      <w:r w:rsidRPr="008045BD">
        <w:rPr>
          <w:rFonts w:ascii="Times New Roman" w:hAnsi="Times New Roman" w:cs="Times New Roman"/>
        </w:rPr>
        <w:t>P.O.BOX 9070.</w:t>
      </w:r>
    </w:p>
    <w:p w14:paraId="684DA202" w14:textId="77777777" w:rsidR="008045BD" w:rsidRPr="008045BD" w:rsidRDefault="008045BD" w:rsidP="008045BD">
      <w:pPr>
        <w:spacing w:line="240" w:lineRule="auto"/>
        <w:rPr>
          <w:rFonts w:ascii="Times New Roman" w:hAnsi="Times New Roman" w:cs="Times New Roman"/>
        </w:rPr>
      </w:pPr>
      <w:r w:rsidRPr="008045BD">
        <w:rPr>
          <w:rFonts w:ascii="Times New Roman" w:hAnsi="Times New Roman" w:cs="Times New Roman"/>
        </w:rPr>
        <w:t xml:space="preserve">DAR ES SALAAM, TANZANIA. </w:t>
      </w:r>
    </w:p>
    <w:p w14:paraId="054D201D" w14:textId="77777777" w:rsidR="008045BD" w:rsidRPr="008045BD" w:rsidRDefault="008045BD" w:rsidP="008045BD">
      <w:pPr>
        <w:rPr>
          <w:rFonts w:ascii="Times New Roman" w:hAnsi="Times New Roman" w:cs="Times New Roman"/>
        </w:rPr>
      </w:pPr>
      <w:r w:rsidRPr="008045BD">
        <w:rPr>
          <w:rFonts w:ascii="Times New Roman" w:hAnsi="Times New Roman" w:cs="Times New Roman"/>
        </w:rPr>
        <w:tab/>
        <w:t>Dear Sir/Madam,</w:t>
      </w:r>
    </w:p>
    <w:p w14:paraId="7AD5B5E6" w14:textId="77777777" w:rsidR="008045BD" w:rsidRPr="008045BD" w:rsidRDefault="008045BD" w:rsidP="008045BD">
      <w:pPr>
        <w:spacing w:line="240" w:lineRule="auto"/>
        <w:jc w:val="center"/>
        <w:rPr>
          <w:rFonts w:ascii="Times New Roman" w:hAnsi="Times New Roman" w:cs="Times New Roman"/>
          <w:u w:val="single"/>
        </w:rPr>
      </w:pPr>
      <w:r w:rsidRPr="008045BD">
        <w:rPr>
          <w:rFonts w:ascii="Times New Roman" w:hAnsi="Times New Roman" w:cs="Times New Roman"/>
        </w:rPr>
        <w:t xml:space="preserve">REF: </w:t>
      </w:r>
      <w:r w:rsidRPr="008045BD">
        <w:rPr>
          <w:rFonts w:ascii="Times New Roman" w:hAnsi="Times New Roman" w:cs="Times New Roman"/>
          <w:u w:val="single"/>
        </w:rPr>
        <w:t>INTRODUCTION OF ULTIMATE GENERAL TRADING AND BUSINESS PARTNERSHIP PROPOSAL.</w:t>
      </w:r>
    </w:p>
    <w:p w14:paraId="73B02FB0" w14:textId="77777777" w:rsidR="008045BD" w:rsidRPr="008045BD" w:rsidRDefault="008045BD" w:rsidP="008045BD">
      <w:pPr>
        <w:rPr>
          <w:rFonts w:ascii="Times New Roman" w:hAnsi="Times New Roman" w:cs="Times New Roman"/>
        </w:rPr>
      </w:pPr>
      <w:r w:rsidRPr="008045BD">
        <w:rPr>
          <w:rFonts w:ascii="Times New Roman" w:hAnsi="Times New Roman" w:cs="Times New Roman"/>
        </w:rPr>
        <w:t xml:space="preserve">I hope you are doing well. </w:t>
      </w:r>
    </w:p>
    <w:p w14:paraId="49226BF2" w14:textId="77777777" w:rsidR="008045BD" w:rsidRPr="008045BD" w:rsidRDefault="008045BD" w:rsidP="008045BD">
      <w:pPr>
        <w:rPr>
          <w:rFonts w:ascii="Times New Roman" w:hAnsi="Times New Roman" w:cs="Times New Roman"/>
        </w:rPr>
      </w:pPr>
      <w:r w:rsidRPr="008045BD">
        <w:rPr>
          <w:rFonts w:ascii="Times New Roman" w:hAnsi="Times New Roman" w:cs="Times New Roman"/>
        </w:rPr>
        <w:t>We are pleased to introduce Ultimate General Trading as a supplier of Personal Protective Equipment (PPE), safety gear, workwear, uniforms, security wear, fire protection equipment, emergency protection equipment, welding materials, and other safety-related products.</w:t>
      </w:r>
    </w:p>
    <w:p w14:paraId="48940A3D" w14:textId="77777777" w:rsidR="008045BD" w:rsidRPr="008045BD" w:rsidRDefault="008045BD" w:rsidP="008045BD">
      <w:pPr>
        <w:rPr>
          <w:rFonts w:ascii="Times New Roman" w:hAnsi="Times New Roman" w:cs="Times New Roman"/>
        </w:rPr>
      </w:pPr>
      <w:r w:rsidRPr="008045BD">
        <w:rPr>
          <w:rFonts w:ascii="Times New Roman" w:hAnsi="Times New Roman" w:cs="Times New Roman"/>
        </w:rPr>
        <w:t>Our company is committed to providing high-quality products, competitive prices, and reliable services to organizations across different industries. We understand the importance of maintaining a safe and professional working environment, and we are prepared to support TTCL with quality safety products that meet your operational requirements.</w:t>
      </w:r>
    </w:p>
    <w:p w14:paraId="7259B281" w14:textId="77777777" w:rsidR="008045BD" w:rsidRPr="008045BD" w:rsidRDefault="008045BD" w:rsidP="008045BD">
      <w:pPr>
        <w:rPr>
          <w:rFonts w:ascii="Times New Roman" w:hAnsi="Times New Roman" w:cs="Times New Roman"/>
        </w:rPr>
      </w:pPr>
      <w:r w:rsidRPr="008045BD">
        <w:rPr>
          <w:rFonts w:ascii="Times New Roman" w:hAnsi="Times New Roman" w:cs="Times New Roman"/>
        </w:rPr>
        <w:t>Please find attached our Company Profile for your review, which provides further information about our company, products, and services.</w:t>
      </w:r>
    </w:p>
    <w:p w14:paraId="7621F1BA" w14:textId="77777777" w:rsidR="008045BD" w:rsidRPr="008045BD" w:rsidRDefault="008045BD" w:rsidP="008045BD">
      <w:pPr>
        <w:rPr>
          <w:rFonts w:ascii="Times New Roman" w:hAnsi="Times New Roman" w:cs="Times New Roman"/>
        </w:rPr>
      </w:pPr>
      <w:r w:rsidRPr="008045BD">
        <w:rPr>
          <w:rFonts w:ascii="Times New Roman" w:hAnsi="Times New Roman" w:cs="Times New Roman"/>
        </w:rPr>
        <w:t>We would highly appreciate the opportunity to work with TTCL and establish a strong, professional, and long-term business relationship. We would be pleased to discuss your current and future requirements and provide quotations based on your needs.</w:t>
      </w:r>
    </w:p>
    <w:p w14:paraId="0F4357F2" w14:textId="77777777" w:rsidR="008045BD" w:rsidRPr="008045BD" w:rsidRDefault="008045BD" w:rsidP="008045BD">
      <w:pPr>
        <w:rPr>
          <w:rFonts w:ascii="Times New Roman" w:hAnsi="Times New Roman" w:cs="Times New Roman"/>
        </w:rPr>
      </w:pPr>
      <w:r w:rsidRPr="008045BD">
        <w:rPr>
          <w:rFonts w:ascii="Times New Roman" w:hAnsi="Times New Roman" w:cs="Times New Roman"/>
        </w:rPr>
        <w:t>Should you require any further information, please do not hesitate to contact us. We look forward to hearing from you and having the opportunity to work together.</w:t>
      </w:r>
    </w:p>
    <w:p w14:paraId="1C5FDB50" w14:textId="14E915D4" w:rsidR="008045BD" w:rsidRDefault="001349C0" w:rsidP="008045BD">
      <w:pPr>
        <w:rPr>
          <w:rFonts w:ascii="Times New Roman" w:hAnsi="Times New Roman" w:cs="Times New Roman"/>
        </w:rPr>
      </w:pPr>
      <w:r w:rsidRPr="00D52DB1">
        <w:rPr>
          <w:rFonts w:ascii="Cambria" w:eastAsia="Times New Roman" w:hAnsi="Cambria" w:cs="Times New Roman"/>
          <w:noProof/>
          <w:color w:val="FF0000"/>
          <w:sz w:val="40"/>
          <w:szCs w:val="40"/>
        </w:rPr>
        <w:drawing>
          <wp:anchor distT="0" distB="0" distL="114300" distR="114300" simplePos="0" relativeHeight="251659264" behindDoc="0" locked="0" layoutInCell="1" allowOverlap="0" wp14:anchorId="1AD6621C" wp14:editId="2D7E94EE">
            <wp:simplePos x="0" y="0"/>
            <wp:positionH relativeFrom="page">
              <wp:posOffset>874776</wp:posOffset>
            </wp:positionH>
            <wp:positionV relativeFrom="page">
              <wp:posOffset>3042772</wp:posOffset>
            </wp:positionV>
            <wp:extent cx="21336" cy="15244"/>
            <wp:effectExtent l="0" t="0" r="0" b="0"/>
            <wp:wrapSquare wrapText="bothSides"/>
            <wp:docPr id="1454" name="Picture 1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" name="Picture 14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15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2DB1">
        <w:rPr>
          <w:rFonts w:ascii="Cambria" w:eastAsia="Times New Roman" w:hAnsi="Cambria" w:cs="Times New Roman"/>
          <w:noProof/>
          <w:color w:val="FF0000"/>
          <w:sz w:val="40"/>
          <w:szCs w:val="40"/>
        </w:rPr>
        <w:drawing>
          <wp:anchor distT="0" distB="0" distL="114300" distR="114300" simplePos="0" relativeHeight="251660288" behindDoc="0" locked="0" layoutInCell="1" allowOverlap="0" wp14:anchorId="6C24303F" wp14:editId="435BCD29">
            <wp:simplePos x="0" y="0"/>
            <wp:positionH relativeFrom="page">
              <wp:posOffset>6556248</wp:posOffset>
            </wp:positionH>
            <wp:positionV relativeFrom="page">
              <wp:posOffset>7600832</wp:posOffset>
            </wp:positionV>
            <wp:extent cx="18288" cy="27439"/>
            <wp:effectExtent l="0" t="0" r="0" b="0"/>
            <wp:wrapSquare wrapText="bothSides"/>
            <wp:docPr id="1457" name="Picture 1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" name="Picture 14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2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2DB1">
        <w:rPr>
          <w:rFonts w:ascii="Cambria" w:eastAsia="Times New Roman" w:hAnsi="Cambria" w:cs="Times New Roman"/>
          <w:noProof/>
          <w:color w:val="FF0000"/>
          <w:sz w:val="40"/>
          <w:szCs w:val="40"/>
        </w:rPr>
        <w:drawing>
          <wp:anchor distT="0" distB="0" distL="114300" distR="114300" simplePos="0" relativeHeight="251661312" behindDoc="0" locked="0" layoutInCell="1" allowOverlap="0" wp14:anchorId="33DA6381" wp14:editId="5C281BE3">
            <wp:simplePos x="0" y="0"/>
            <wp:positionH relativeFrom="page">
              <wp:posOffset>6577584</wp:posOffset>
            </wp:positionH>
            <wp:positionV relativeFrom="page">
              <wp:posOffset>7619124</wp:posOffset>
            </wp:positionV>
            <wp:extent cx="6097" cy="6098"/>
            <wp:effectExtent l="0" t="0" r="0" b="0"/>
            <wp:wrapSquare wrapText="bothSides"/>
            <wp:docPr id="1458" name="Picture 1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" name="Picture 14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7" cy="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45BD" w:rsidRPr="008045BD">
        <w:rPr>
          <w:rFonts w:ascii="Times New Roman" w:hAnsi="Times New Roman" w:cs="Times New Roman"/>
        </w:rPr>
        <w:t xml:space="preserve"> </w:t>
      </w:r>
      <w:r w:rsidR="008045BD" w:rsidRPr="008045BD">
        <w:rPr>
          <w:rFonts w:ascii="Times New Roman" w:hAnsi="Times New Roman" w:cs="Times New Roman"/>
        </w:rPr>
        <w:t>Yours faithfully,</w:t>
      </w:r>
    </w:p>
    <w:p w14:paraId="246D3E6B" w14:textId="77777777" w:rsidR="008045BD" w:rsidRPr="008045BD" w:rsidRDefault="008045BD" w:rsidP="008045BD">
      <w:pPr>
        <w:rPr>
          <w:rFonts w:ascii="Times New Roman" w:hAnsi="Times New Roman" w:cs="Times New Roman"/>
          <w:color w:val="EE0000"/>
        </w:rPr>
      </w:pPr>
    </w:p>
    <w:p w14:paraId="0E0044BF" w14:textId="77777777" w:rsidR="008045BD" w:rsidRPr="008045BD" w:rsidRDefault="008045BD" w:rsidP="008045BD">
      <w:pPr>
        <w:rPr>
          <w:rFonts w:ascii="Times New Roman" w:hAnsi="Times New Roman" w:cs="Times New Roman"/>
        </w:rPr>
      </w:pPr>
      <w:r w:rsidRPr="008045BD">
        <w:rPr>
          <w:rFonts w:ascii="Times New Roman" w:hAnsi="Times New Roman" w:cs="Times New Roman"/>
        </w:rPr>
        <w:t>Mary Maxmilian Moshi</w:t>
      </w:r>
    </w:p>
    <w:p w14:paraId="42991A68" w14:textId="57BD4FED" w:rsidR="008045BD" w:rsidRDefault="008045BD" w:rsidP="008045BD">
      <w:pPr>
        <w:rPr>
          <w:rFonts w:ascii="Times New Roman" w:hAnsi="Times New Roman" w:cs="Times New Roman"/>
        </w:rPr>
      </w:pPr>
      <w:r w:rsidRPr="008045BD">
        <w:rPr>
          <w:rFonts w:ascii="Times New Roman" w:hAnsi="Times New Roman" w:cs="Times New Roman"/>
        </w:rPr>
        <w:t>Sales &amp; Marketing Manage</w:t>
      </w:r>
      <w:r>
        <w:rPr>
          <w:rFonts w:ascii="Times New Roman" w:hAnsi="Times New Roman" w:cs="Times New Roman"/>
        </w:rPr>
        <w:t>r</w:t>
      </w:r>
    </w:p>
    <w:sectPr w:rsidR="008045BD" w:rsidSect="00B73708">
      <w:headerReference w:type="default" r:id="rId10"/>
      <w:footerReference w:type="default" r:id="rId11"/>
      <w:pgSz w:w="11906" w:h="16838"/>
      <w:pgMar w:top="3289" w:right="1440" w:bottom="216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9E1E" w14:textId="77777777" w:rsidR="00F6561B" w:rsidRDefault="00F6561B" w:rsidP="00DC1FF1">
      <w:pPr>
        <w:spacing w:after="0" w:line="240" w:lineRule="auto"/>
      </w:pPr>
      <w:r>
        <w:separator/>
      </w:r>
    </w:p>
  </w:endnote>
  <w:endnote w:type="continuationSeparator" w:id="0">
    <w:p w14:paraId="1561DE95" w14:textId="77777777" w:rsidR="00F6561B" w:rsidRDefault="00F6561B" w:rsidP="00DC1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15A1" w14:textId="77777777" w:rsidR="00B27842" w:rsidRDefault="00B27842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6C39682" wp14:editId="0871B972">
          <wp:simplePos x="0" y="0"/>
          <wp:positionH relativeFrom="page">
            <wp:align>left</wp:align>
          </wp:positionH>
          <wp:positionV relativeFrom="paragraph">
            <wp:posOffset>-758190</wp:posOffset>
          </wp:positionV>
          <wp:extent cx="7553325" cy="1162050"/>
          <wp:effectExtent l="0" t="0" r="9525" b="0"/>
          <wp:wrapNone/>
          <wp:docPr id="4" name="Picture 4" descr="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Text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1162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lef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92341" w14:textId="77777777" w:rsidR="00F6561B" w:rsidRDefault="00F6561B" w:rsidP="00DC1FF1">
      <w:pPr>
        <w:spacing w:after="0" w:line="240" w:lineRule="auto"/>
      </w:pPr>
      <w:r>
        <w:separator/>
      </w:r>
    </w:p>
  </w:footnote>
  <w:footnote w:type="continuationSeparator" w:id="0">
    <w:p w14:paraId="1703B64E" w14:textId="77777777" w:rsidR="00F6561B" w:rsidRDefault="00F6561B" w:rsidP="00DC1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6B244" w14:textId="77777777" w:rsidR="00B27842" w:rsidRDefault="00B27842" w:rsidP="00B73708">
    <w:pPr>
      <w:pStyle w:val="Header"/>
      <w:tabs>
        <w:tab w:val="clear" w:pos="4680"/>
        <w:tab w:val="clear" w:pos="9360"/>
        <w:tab w:val="left" w:pos="1545"/>
      </w:tabs>
    </w:pPr>
    <w:r w:rsidRPr="00567E9B">
      <w:rPr>
        <w:rFonts w:ascii="Montserrat" w:hAnsi="Montserrat"/>
        <w:noProof/>
      </w:rPr>
      <w:drawing>
        <wp:anchor distT="0" distB="0" distL="114300" distR="114300" simplePos="0" relativeHeight="251658240" behindDoc="1" locked="0" layoutInCell="1" allowOverlap="1" wp14:anchorId="45989034" wp14:editId="08E0E526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2690" cy="135699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690" cy="1356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7557"/>
    <w:multiLevelType w:val="hybridMultilevel"/>
    <w:tmpl w:val="CBFE5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423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E83AE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3C503EA"/>
    <w:multiLevelType w:val="hybridMultilevel"/>
    <w:tmpl w:val="0B1ED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D50288"/>
    <w:multiLevelType w:val="hybridMultilevel"/>
    <w:tmpl w:val="78642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469225">
    <w:abstractNumId w:val="3"/>
  </w:num>
  <w:num w:numId="2" w16cid:durableId="172037299">
    <w:abstractNumId w:val="0"/>
  </w:num>
  <w:num w:numId="3" w16cid:durableId="1207068074">
    <w:abstractNumId w:val="1"/>
  </w:num>
  <w:num w:numId="4" w16cid:durableId="447508687">
    <w:abstractNumId w:val="4"/>
  </w:num>
  <w:num w:numId="5" w16cid:durableId="1473864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E5C"/>
    <w:rsid w:val="000159A7"/>
    <w:rsid w:val="000278CC"/>
    <w:rsid w:val="00043A55"/>
    <w:rsid w:val="00093EF1"/>
    <w:rsid w:val="00122809"/>
    <w:rsid w:val="001349C0"/>
    <w:rsid w:val="001562DE"/>
    <w:rsid w:val="0022115C"/>
    <w:rsid w:val="0024588E"/>
    <w:rsid w:val="0029087B"/>
    <w:rsid w:val="0036558F"/>
    <w:rsid w:val="00370446"/>
    <w:rsid w:val="003B0E04"/>
    <w:rsid w:val="003E2C8E"/>
    <w:rsid w:val="00460D0C"/>
    <w:rsid w:val="00466ABF"/>
    <w:rsid w:val="004A24C6"/>
    <w:rsid w:val="004B1BD6"/>
    <w:rsid w:val="004C0E5C"/>
    <w:rsid w:val="0050472C"/>
    <w:rsid w:val="00567E9B"/>
    <w:rsid w:val="00574C62"/>
    <w:rsid w:val="006A1C37"/>
    <w:rsid w:val="006C0C6B"/>
    <w:rsid w:val="006D0A66"/>
    <w:rsid w:val="006E7752"/>
    <w:rsid w:val="00711C9C"/>
    <w:rsid w:val="007334CF"/>
    <w:rsid w:val="0074690D"/>
    <w:rsid w:val="00781E7B"/>
    <w:rsid w:val="007A5F19"/>
    <w:rsid w:val="008045BD"/>
    <w:rsid w:val="00812708"/>
    <w:rsid w:val="00832506"/>
    <w:rsid w:val="008507D8"/>
    <w:rsid w:val="0094538A"/>
    <w:rsid w:val="00953FB7"/>
    <w:rsid w:val="0096543E"/>
    <w:rsid w:val="00967601"/>
    <w:rsid w:val="009676E4"/>
    <w:rsid w:val="009841E0"/>
    <w:rsid w:val="009912E9"/>
    <w:rsid w:val="009A7EA2"/>
    <w:rsid w:val="009C2780"/>
    <w:rsid w:val="00A37C6F"/>
    <w:rsid w:val="00A44E68"/>
    <w:rsid w:val="00A74123"/>
    <w:rsid w:val="00AE23A7"/>
    <w:rsid w:val="00B27842"/>
    <w:rsid w:val="00B416AF"/>
    <w:rsid w:val="00B45461"/>
    <w:rsid w:val="00B73708"/>
    <w:rsid w:val="00BA6DB8"/>
    <w:rsid w:val="00BB25E0"/>
    <w:rsid w:val="00BC2BFF"/>
    <w:rsid w:val="00C12EEA"/>
    <w:rsid w:val="00C64982"/>
    <w:rsid w:val="00C8324E"/>
    <w:rsid w:val="00CB3F24"/>
    <w:rsid w:val="00D01B4E"/>
    <w:rsid w:val="00D301CB"/>
    <w:rsid w:val="00D52DB1"/>
    <w:rsid w:val="00DB36C1"/>
    <w:rsid w:val="00DC1FF1"/>
    <w:rsid w:val="00DC29C1"/>
    <w:rsid w:val="00E40E1F"/>
    <w:rsid w:val="00E413D2"/>
    <w:rsid w:val="00EE3AB2"/>
    <w:rsid w:val="00F10BB8"/>
    <w:rsid w:val="00F32837"/>
    <w:rsid w:val="00F35AA6"/>
    <w:rsid w:val="00F4242D"/>
    <w:rsid w:val="00F6561B"/>
    <w:rsid w:val="00F859FB"/>
    <w:rsid w:val="00FE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A45B9C"/>
  <w15:docId w15:val="{9F241BE5-96C2-409F-A64C-37B8B8F2B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9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1F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FF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C1F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FF1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159A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59A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A5F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34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3E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EF1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Ultimate%20General%20Trading%20Co.%20Ltd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Ultimate General Trading Co. Ltd (3)</Template>
  <TotalTime>2029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Karumo Inve Letterhead 3 .pdf</vt:lpstr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Karumo Inve Letterhead 3 .pdf</dc:title>
  <dc:subject/>
  <dc:creator>Admin</dc:creator>
  <cp:keywords/>
  <cp:lastModifiedBy>PC</cp:lastModifiedBy>
  <cp:revision>13</cp:revision>
  <cp:lastPrinted>2025-09-11T06:14:00Z</cp:lastPrinted>
  <dcterms:created xsi:type="dcterms:W3CDTF">2024-02-19T18:18:00Z</dcterms:created>
  <dcterms:modified xsi:type="dcterms:W3CDTF">2026-09-09T09:15:00Z</dcterms:modified>
</cp:coreProperties>
</file>